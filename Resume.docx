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604F" w14:textId="38635829" w:rsidR="00B83FE8" w:rsidRPr="001E2BAB" w:rsidRDefault="00214B50" w:rsidP="00B83FE8">
      <w:pPr>
        <w:rPr>
          <w:vertAlign w:val="subscript"/>
        </w:rPr>
      </w:pPr>
      <w:r>
        <w:rPr>
          <w:noProof/>
          <w:vertAlign w:val="subscript"/>
        </w:rPr>
        <w:drawing>
          <wp:anchor distT="0" distB="0" distL="114300" distR="114300" simplePos="0" relativeHeight="251710464" behindDoc="0" locked="0" layoutInCell="1" allowOverlap="1" wp14:anchorId="577C7402" wp14:editId="362015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47800" cy="1527810"/>
            <wp:effectExtent l="95250" t="76200" r="114300" b="929640"/>
            <wp:wrapSquare wrapText="bothSides"/>
            <wp:docPr id="200310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52781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BAB"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5344" behindDoc="0" locked="1" layoutInCell="1" allowOverlap="1" wp14:anchorId="38ECC939" wp14:editId="60F64579">
                <wp:simplePos x="0" y="0"/>
                <wp:positionH relativeFrom="margin">
                  <wp:posOffset>-180975</wp:posOffset>
                </wp:positionH>
                <wp:positionV relativeFrom="page">
                  <wp:posOffset>4210050</wp:posOffset>
                </wp:positionV>
                <wp:extent cx="2110105" cy="2230755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2230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47E23" w14:textId="1BCC3091" w:rsidR="001E2BAB" w:rsidRPr="002C7C29" w:rsidRDefault="001E2BAB" w:rsidP="00A17473">
                            <w:pPr>
                              <w:pStyle w:val="Heading1"/>
                            </w:pPr>
                            <w:r w:rsidRPr="001E2BAB">
                              <w:t>Education</w:t>
                            </w:r>
                          </w:p>
                          <w:p w14:paraId="526591A0" w14:textId="342BDAB4" w:rsidR="00924426" w:rsidRDefault="00924426" w:rsidP="002C7C29">
                            <w:pPr>
                              <w:pStyle w:val="Normalleftpanel"/>
                              <w:rPr>
                                <w:rStyle w:val="Emphasis"/>
                                <w:color w:val="9B9B9B" w:themeColor="accent1" w:themeTint="99"/>
                              </w:rPr>
                            </w:pPr>
                            <w:r>
                              <w:rPr>
                                <w:rStyle w:val="Emphasis"/>
                                <w:color w:val="9B9B9B" w:themeColor="accent1" w:themeTint="99"/>
                              </w:rPr>
                              <w:t>Bachelor</w:t>
                            </w:r>
                            <w:r w:rsidR="001E2BAB" w:rsidRPr="00214B50">
                              <w:rPr>
                                <w:rStyle w:val="Emphasis"/>
                                <w:color w:val="9B9B9B" w:themeColor="accent1" w:themeTint="99"/>
                              </w:rPr>
                              <w:t xml:space="preserve"> </w:t>
                            </w:r>
                            <w:r w:rsidR="0055342E">
                              <w:rPr>
                                <w:rStyle w:val="Emphasis"/>
                                <w:color w:val="9B9B9B" w:themeColor="accent1" w:themeTint="99"/>
                              </w:rPr>
                              <w:t>of Science in Cloud</w:t>
                            </w:r>
                            <w:r>
                              <w:rPr>
                                <w:rStyle w:val="Emphasis"/>
                                <w:color w:val="9B9B9B" w:themeColor="accent1" w:themeTint="99"/>
                              </w:rPr>
                              <w:t xml:space="preserve"> Computing </w:t>
                            </w:r>
                            <w:r w:rsidR="0037340F">
                              <w:rPr>
                                <w:rStyle w:val="Emphasis"/>
                                <w:color w:val="9B9B9B" w:themeColor="accent1" w:themeTint="99"/>
                              </w:rPr>
                              <w:t xml:space="preserve">Solutions </w:t>
                            </w:r>
                          </w:p>
                          <w:p w14:paraId="7181E05D" w14:textId="39E64804" w:rsidR="001E2BAB" w:rsidRPr="00214B50" w:rsidRDefault="00A17473" w:rsidP="002C7C29">
                            <w:pPr>
                              <w:pStyle w:val="Normalleftpanel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color w:val="9B9B9B" w:themeColor="accent1" w:themeTint="99"/>
                              </w:rPr>
                              <w:t xml:space="preserve">Purdue Global University </w:t>
                            </w:r>
                          </w:p>
                          <w:p w14:paraId="1E893C5C" w14:textId="26EB4E44" w:rsidR="001E2BAB" w:rsidRPr="00214B50" w:rsidRDefault="001E2BAB" w:rsidP="002C7C29">
                            <w:pPr>
                              <w:pStyle w:val="Normalleftpanel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color w:val="9B9B9B" w:themeColor="accent1" w:themeTint="99"/>
                              </w:rPr>
                              <w:t>20</w:t>
                            </w:r>
                            <w:r w:rsidR="00A17473" w:rsidRPr="00214B50">
                              <w:rPr>
                                <w:color w:val="9B9B9B" w:themeColor="accent1" w:themeTint="99"/>
                              </w:rPr>
                              <w:t>25</w:t>
                            </w:r>
                          </w:p>
                          <w:p w14:paraId="11DD508B" w14:textId="77777777" w:rsidR="001E2BAB" w:rsidRPr="00214B50" w:rsidRDefault="001E2BAB" w:rsidP="002C7C29">
                            <w:pPr>
                              <w:pStyle w:val="Normalleftpanel"/>
                              <w:rPr>
                                <w:color w:val="9B9B9B" w:themeColor="accent1" w:themeTint="99"/>
                              </w:rPr>
                            </w:pPr>
                          </w:p>
                          <w:p w14:paraId="7267A408" w14:textId="77777777" w:rsidR="001E2BAB" w:rsidRPr="00214B50" w:rsidRDefault="001E2BAB" w:rsidP="002C7C29">
                            <w:pPr>
                              <w:pStyle w:val="Normalleftpanel"/>
                              <w:rPr>
                                <w:rStyle w:val="Emphasis"/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rStyle w:val="Emphasis"/>
                                <w:color w:val="9B9B9B" w:themeColor="accent1" w:themeTint="99"/>
                              </w:rPr>
                              <w:t>Associate’s degree</w:t>
                            </w:r>
                          </w:p>
                          <w:p w14:paraId="0D0CC850" w14:textId="473DCC3F" w:rsidR="001E2BAB" w:rsidRPr="00214B50" w:rsidRDefault="00A17473" w:rsidP="002C7C29">
                            <w:pPr>
                              <w:pStyle w:val="Normalleftpanel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color w:val="9B9B9B" w:themeColor="accent1" w:themeTint="99"/>
                              </w:rPr>
                              <w:t xml:space="preserve">Purdue Global University </w:t>
                            </w:r>
                          </w:p>
                          <w:p w14:paraId="3E6D4CDA" w14:textId="25F3A465" w:rsidR="001E2BAB" w:rsidRPr="00214B50" w:rsidRDefault="001E2BAB" w:rsidP="002C7C29">
                            <w:pPr>
                              <w:pStyle w:val="Normalleftpanel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color w:val="9B9B9B" w:themeColor="accent1" w:themeTint="99"/>
                              </w:rPr>
                              <w:t>20</w:t>
                            </w:r>
                            <w:r w:rsidR="00A17473" w:rsidRPr="00214B50">
                              <w:rPr>
                                <w:color w:val="9B9B9B" w:themeColor="accent1" w:themeTint="99"/>
                              </w:rPr>
                              <w:t>22</w:t>
                            </w:r>
                          </w:p>
                          <w:p w14:paraId="022A0BFC" w14:textId="77777777" w:rsidR="001E2BAB" w:rsidRPr="001E2BAB" w:rsidRDefault="001E2BAB" w:rsidP="001E2B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CC939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-14.25pt;margin-top:331.5pt;width:166.15pt;height:175.6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" filled="f" stroked="f">
                <v:textbox>
                  <w:txbxContent>
                    <w:p w14:paraId="19147E23" w14:textId="1BCC3091" w:rsidR="001E2BAB" w:rsidRPr="002C7C29" w:rsidRDefault="001E2BAB" w:rsidP="00A17473">
                      <w:pPr>
                        <w:pStyle w:val="Heading1"/>
                      </w:pPr>
                      <w:r w:rsidRPr="001E2BAB">
                        <w:t>Education</w:t>
                      </w:r>
                    </w:p>
                    <w:p w14:paraId="526591A0" w14:textId="342BDAB4" w:rsidR="00924426" w:rsidRDefault="00924426" w:rsidP="002C7C29">
                      <w:pPr>
                        <w:pStyle w:val="Normalleftpanel"/>
                        <w:rPr>
                          <w:rStyle w:val="Emphasis"/>
                          <w:color w:val="9B9B9B" w:themeColor="accent1" w:themeTint="99"/>
                        </w:rPr>
                      </w:pPr>
                      <w:r>
                        <w:rPr>
                          <w:rStyle w:val="Emphasis"/>
                          <w:color w:val="9B9B9B" w:themeColor="accent1" w:themeTint="99"/>
                        </w:rPr>
                        <w:t>Bachelor</w:t>
                      </w:r>
                      <w:r w:rsidR="001E2BAB" w:rsidRPr="00214B50">
                        <w:rPr>
                          <w:rStyle w:val="Emphasis"/>
                          <w:color w:val="9B9B9B" w:themeColor="accent1" w:themeTint="99"/>
                        </w:rPr>
                        <w:t xml:space="preserve"> </w:t>
                      </w:r>
                      <w:r w:rsidR="0055342E">
                        <w:rPr>
                          <w:rStyle w:val="Emphasis"/>
                          <w:color w:val="9B9B9B" w:themeColor="accent1" w:themeTint="99"/>
                        </w:rPr>
                        <w:t>of Science in Cloud</w:t>
                      </w:r>
                      <w:r>
                        <w:rPr>
                          <w:rStyle w:val="Emphasis"/>
                          <w:color w:val="9B9B9B" w:themeColor="accent1" w:themeTint="99"/>
                        </w:rPr>
                        <w:t xml:space="preserve"> Computing </w:t>
                      </w:r>
                      <w:r w:rsidR="0037340F">
                        <w:rPr>
                          <w:rStyle w:val="Emphasis"/>
                          <w:color w:val="9B9B9B" w:themeColor="accent1" w:themeTint="99"/>
                        </w:rPr>
                        <w:t xml:space="preserve">Solutions </w:t>
                      </w:r>
                    </w:p>
                    <w:p w14:paraId="7181E05D" w14:textId="39E64804" w:rsidR="001E2BAB" w:rsidRPr="00214B50" w:rsidRDefault="00A17473" w:rsidP="002C7C29">
                      <w:pPr>
                        <w:pStyle w:val="Normalleftpanel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color w:val="9B9B9B" w:themeColor="accent1" w:themeTint="99"/>
                        </w:rPr>
                        <w:t xml:space="preserve">Purdue Global University </w:t>
                      </w:r>
                    </w:p>
                    <w:p w14:paraId="1E893C5C" w14:textId="26EB4E44" w:rsidR="001E2BAB" w:rsidRPr="00214B50" w:rsidRDefault="001E2BAB" w:rsidP="002C7C29">
                      <w:pPr>
                        <w:pStyle w:val="Normalleftpanel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color w:val="9B9B9B" w:themeColor="accent1" w:themeTint="99"/>
                        </w:rPr>
                        <w:t>20</w:t>
                      </w:r>
                      <w:r w:rsidR="00A17473" w:rsidRPr="00214B50">
                        <w:rPr>
                          <w:color w:val="9B9B9B" w:themeColor="accent1" w:themeTint="99"/>
                        </w:rPr>
                        <w:t>25</w:t>
                      </w:r>
                    </w:p>
                    <w:p w14:paraId="11DD508B" w14:textId="77777777" w:rsidR="001E2BAB" w:rsidRPr="00214B50" w:rsidRDefault="001E2BAB" w:rsidP="002C7C29">
                      <w:pPr>
                        <w:pStyle w:val="Normalleftpanel"/>
                        <w:rPr>
                          <w:color w:val="9B9B9B" w:themeColor="accent1" w:themeTint="99"/>
                        </w:rPr>
                      </w:pPr>
                    </w:p>
                    <w:p w14:paraId="7267A408" w14:textId="77777777" w:rsidR="001E2BAB" w:rsidRPr="00214B50" w:rsidRDefault="001E2BAB" w:rsidP="002C7C29">
                      <w:pPr>
                        <w:pStyle w:val="Normalleftpanel"/>
                        <w:rPr>
                          <w:rStyle w:val="Emphasis"/>
                          <w:color w:val="9B9B9B" w:themeColor="accent1" w:themeTint="99"/>
                        </w:rPr>
                      </w:pPr>
                      <w:r w:rsidRPr="00214B50">
                        <w:rPr>
                          <w:rStyle w:val="Emphasis"/>
                          <w:color w:val="9B9B9B" w:themeColor="accent1" w:themeTint="99"/>
                        </w:rPr>
                        <w:t>Associate’s degree</w:t>
                      </w:r>
                    </w:p>
                    <w:p w14:paraId="0D0CC850" w14:textId="473DCC3F" w:rsidR="001E2BAB" w:rsidRPr="00214B50" w:rsidRDefault="00A17473" w:rsidP="002C7C29">
                      <w:pPr>
                        <w:pStyle w:val="Normalleftpanel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color w:val="9B9B9B" w:themeColor="accent1" w:themeTint="99"/>
                        </w:rPr>
                        <w:t xml:space="preserve">Purdue Global University </w:t>
                      </w:r>
                    </w:p>
                    <w:p w14:paraId="3E6D4CDA" w14:textId="25F3A465" w:rsidR="001E2BAB" w:rsidRPr="00214B50" w:rsidRDefault="001E2BAB" w:rsidP="002C7C29">
                      <w:pPr>
                        <w:pStyle w:val="Normalleftpanel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color w:val="9B9B9B" w:themeColor="accent1" w:themeTint="99"/>
                        </w:rPr>
                        <w:t>20</w:t>
                      </w:r>
                      <w:r w:rsidR="00A17473" w:rsidRPr="00214B50">
                        <w:rPr>
                          <w:color w:val="9B9B9B" w:themeColor="accent1" w:themeTint="99"/>
                        </w:rPr>
                        <w:t>22</w:t>
                      </w:r>
                    </w:p>
                    <w:p w14:paraId="022A0BFC" w14:textId="77777777" w:rsidR="001E2BAB" w:rsidRPr="001E2BAB" w:rsidRDefault="001E2BAB" w:rsidP="001E2BAB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1E2BAB"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176A18E8" wp14:editId="6D9DEBB9">
                <wp:simplePos x="0" y="0"/>
                <wp:positionH relativeFrom="margin">
                  <wp:posOffset>-143510</wp:posOffset>
                </wp:positionH>
                <wp:positionV relativeFrom="page">
                  <wp:posOffset>6391275</wp:posOffset>
                </wp:positionV>
                <wp:extent cx="2060575" cy="293370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0575" cy="293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8E6AA" w14:textId="77777777" w:rsidR="001E2BAB" w:rsidRPr="001E2BAB" w:rsidRDefault="001E2BAB" w:rsidP="001E2BAB">
                            <w:pPr>
                              <w:pStyle w:val="Heading1"/>
                            </w:pPr>
                            <w:r w:rsidRPr="001E2BAB">
                              <w:t>Skills</w:t>
                            </w:r>
                          </w:p>
                          <w:p w14:paraId="7DF4F803" w14:textId="7A531BB3" w:rsidR="00A17473" w:rsidRPr="00214B50" w:rsidRDefault="00A17473" w:rsidP="00A17473">
                            <w:pPr>
                              <w:pStyle w:val="List"/>
                              <w:jc w:val="left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b/>
                                <w:bCs/>
                                <w:color w:val="9B9B9B" w:themeColor="accent1" w:themeTint="99"/>
                              </w:rPr>
                              <w:t xml:space="preserve">Evaluation &amp; Analysis: </w:t>
                            </w:r>
                            <w:r w:rsidRPr="00214B50">
                              <w:rPr>
                                <w:color w:val="9B9B9B" w:themeColor="accent1" w:themeTint="99"/>
                              </w:rPr>
                              <w:t>Accuracy, safety, and quality assessment.</w:t>
                            </w:r>
                          </w:p>
                          <w:p w14:paraId="6DA6DC40" w14:textId="49914D22" w:rsidR="00A17473" w:rsidRPr="00214B50" w:rsidRDefault="00A17473" w:rsidP="00A17473">
                            <w:pPr>
                              <w:pStyle w:val="List"/>
                              <w:jc w:val="left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b/>
                                <w:bCs/>
                                <w:color w:val="9B9B9B" w:themeColor="accent1" w:themeTint="99"/>
                              </w:rPr>
                              <w:t>Writing:</w:t>
                            </w:r>
                            <w:r w:rsidRPr="00214B50">
                              <w:rPr>
                                <w:color w:val="9B9B9B" w:themeColor="accent1" w:themeTint="99"/>
                              </w:rPr>
                              <w:t xml:space="preserve"> Clear documentation, structured reporting.</w:t>
                            </w:r>
                          </w:p>
                          <w:p w14:paraId="3881CE81" w14:textId="19DF6A3D" w:rsidR="00A17473" w:rsidRPr="00214B50" w:rsidRDefault="00A17473" w:rsidP="00A17473">
                            <w:pPr>
                              <w:pStyle w:val="List"/>
                              <w:jc w:val="left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b/>
                                <w:bCs/>
                                <w:color w:val="9B9B9B" w:themeColor="accent1" w:themeTint="99"/>
                              </w:rPr>
                              <w:t>Technical:</w:t>
                            </w:r>
                            <w:r w:rsidRPr="00214B50">
                              <w:rPr>
                                <w:color w:val="9B9B9B" w:themeColor="accent1" w:themeTint="99"/>
                              </w:rPr>
                              <w:t xml:space="preserve"> Python (basic), JavaScript (basic), Java (basic).</w:t>
                            </w:r>
                          </w:p>
                          <w:p w14:paraId="38D79A5C" w14:textId="77777777" w:rsidR="00A17473" w:rsidRPr="00214B50" w:rsidRDefault="00A17473" w:rsidP="00A17473">
                            <w:pPr>
                              <w:pStyle w:val="List"/>
                              <w:jc w:val="left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b/>
                                <w:bCs/>
                                <w:color w:val="9B9B9B" w:themeColor="accent1" w:themeTint="99"/>
                              </w:rPr>
                              <w:t>Cloud</w:t>
                            </w:r>
                            <w:r w:rsidRPr="00214B50">
                              <w:rPr>
                                <w:color w:val="9B9B9B" w:themeColor="accent1" w:themeTint="99"/>
                              </w:rPr>
                              <w:t xml:space="preserve">: AWS &amp; Azure fundamentals </w:t>
                            </w:r>
                          </w:p>
                          <w:p w14:paraId="310FCBE6" w14:textId="4BA99FF9" w:rsidR="001E2BAB" w:rsidRPr="00214B50" w:rsidRDefault="00A17473" w:rsidP="00A17473">
                            <w:pPr>
                              <w:pStyle w:val="List"/>
                              <w:jc w:val="left"/>
                              <w:rPr>
                                <w:color w:val="9B9B9B" w:themeColor="accent1" w:themeTint="99"/>
                              </w:rPr>
                            </w:pPr>
                            <w:r w:rsidRPr="00214B50">
                              <w:rPr>
                                <w:b/>
                                <w:bCs/>
                                <w:color w:val="9B9B9B" w:themeColor="accent1" w:themeTint="99"/>
                              </w:rPr>
                              <w:t>Work Style:</w:t>
                            </w:r>
                            <w:r w:rsidRPr="00214B50">
                              <w:rPr>
                                <w:color w:val="9B9B9B" w:themeColor="accent1" w:themeTint="99"/>
                              </w:rPr>
                              <w:t xml:space="preserve"> Detail-oriented, reliable, independent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A18E8" id="Text Box 31" o:spid="_x0000_s1027" type="#_x0000_t202" style="position:absolute;left:0;text-align:left;margin-left:-11.3pt;margin-top:503.25pt;width:162.25pt;height:23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" filled="f" stroked="f">
                <v:textbox>
                  <w:txbxContent>
                    <w:p w14:paraId="6AB8E6AA" w14:textId="77777777" w:rsidR="001E2BAB" w:rsidRPr="001E2BAB" w:rsidRDefault="001E2BAB" w:rsidP="001E2BAB">
                      <w:pPr>
                        <w:pStyle w:val="Heading1"/>
                      </w:pPr>
                      <w:r w:rsidRPr="001E2BAB">
                        <w:t>Skills</w:t>
                      </w:r>
                    </w:p>
                    <w:p w14:paraId="7DF4F803" w14:textId="7A531BB3" w:rsidR="00A17473" w:rsidRPr="00214B50" w:rsidRDefault="00A17473" w:rsidP="00A17473">
                      <w:pPr>
                        <w:pStyle w:val="List"/>
                        <w:jc w:val="left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b/>
                          <w:bCs/>
                          <w:color w:val="9B9B9B" w:themeColor="accent1" w:themeTint="99"/>
                        </w:rPr>
                        <w:t xml:space="preserve">Evaluation &amp; Analysis: </w:t>
                      </w:r>
                      <w:r w:rsidRPr="00214B50">
                        <w:rPr>
                          <w:color w:val="9B9B9B" w:themeColor="accent1" w:themeTint="99"/>
                        </w:rPr>
                        <w:t>Accuracy, safety, and quality assessment.</w:t>
                      </w:r>
                    </w:p>
                    <w:p w14:paraId="6DA6DC40" w14:textId="49914D22" w:rsidR="00A17473" w:rsidRPr="00214B50" w:rsidRDefault="00A17473" w:rsidP="00A17473">
                      <w:pPr>
                        <w:pStyle w:val="List"/>
                        <w:jc w:val="left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b/>
                          <w:bCs/>
                          <w:color w:val="9B9B9B" w:themeColor="accent1" w:themeTint="99"/>
                        </w:rPr>
                        <w:t>Writing:</w:t>
                      </w:r>
                      <w:r w:rsidRPr="00214B50">
                        <w:rPr>
                          <w:color w:val="9B9B9B" w:themeColor="accent1" w:themeTint="99"/>
                        </w:rPr>
                        <w:t xml:space="preserve"> Clear documentation, structured reporting.</w:t>
                      </w:r>
                    </w:p>
                    <w:p w14:paraId="3881CE81" w14:textId="19DF6A3D" w:rsidR="00A17473" w:rsidRPr="00214B50" w:rsidRDefault="00A17473" w:rsidP="00A17473">
                      <w:pPr>
                        <w:pStyle w:val="List"/>
                        <w:jc w:val="left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b/>
                          <w:bCs/>
                          <w:color w:val="9B9B9B" w:themeColor="accent1" w:themeTint="99"/>
                        </w:rPr>
                        <w:t>Technical:</w:t>
                      </w:r>
                      <w:r w:rsidRPr="00214B50">
                        <w:rPr>
                          <w:color w:val="9B9B9B" w:themeColor="accent1" w:themeTint="99"/>
                        </w:rPr>
                        <w:t xml:space="preserve"> Python (basic), JavaScript (basic), Java (basic).</w:t>
                      </w:r>
                    </w:p>
                    <w:p w14:paraId="38D79A5C" w14:textId="77777777" w:rsidR="00A17473" w:rsidRPr="00214B50" w:rsidRDefault="00A17473" w:rsidP="00A17473">
                      <w:pPr>
                        <w:pStyle w:val="List"/>
                        <w:jc w:val="left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b/>
                          <w:bCs/>
                          <w:color w:val="9B9B9B" w:themeColor="accent1" w:themeTint="99"/>
                        </w:rPr>
                        <w:t>Cloud</w:t>
                      </w:r>
                      <w:r w:rsidRPr="00214B50">
                        <w:rPr>
                          <w:color w:val="9B9B9B" w:themeColor="accent1" w:themeTint="99"/>
                        </w:rPr>
                        <w:t xml:space="preserve">: AWS &amp; Azure fundamentals </w:t>
                      </w:r>
                    </w:p>
                    <w:p w14:paraId="310FCBE6" w14:textId="4BA99FF9" w:rsidR="001E2BAB" w:rsidRPr="00214B50" w:rsidRDefault="00A17473" w:rsidP="00A17473">
                      <w:pPr>
                        <w:pStyle w:val="List"/>
                        <w:jc w:val="left"/>
                        <w:rPr>
                          <w:color w:val="9B9B9B" w:themeColor="accent1" w:themeTint="99"/>
                        </w:rPr>
                      </w:pPr>
                      <w:r w:rsidRPr="00214B50">
                        <w:rPr>
                          <w:b/>
                          <w:bCs/>
                          <w:color w:val="9B9B9B" w:themeColor="accent1" w:themeTint="99"/>
                        </w:rPr>
                        <w:t>Work Style:</w:t>
                      </w:r>
                      <w:r w:rsidRPr="00214B50">
                        <w:rPr>
                          <w:color w:val="9B9B9B" w:themeColor="accent1" w:themeTint="99"/>
                        </w:rPr>
                        <w:t xml:space="preserve"> Detail-oriented, reliable, independent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1E2BAB"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8416" behindDoc="0" locked="1" layoutInCell="1" allowOverlap="1" wp14:anchorId="4D1FE626" wp14:editId="0C003136">
                <wp:simplePos x="0" y="0"/>
                <wp:positionH relativeFrom="page">
                  <wp:posOffset>2743200</wp:posOffset>
                </wp:positionH>
                <wp:positionV relativeFrom="page">
                  <wp:posOffset>2130425</wp:posOffset>
                </wp:positionV>
                <wp:extent cx="4608576" cy="1819656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576" cy="18196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54BF3" w14:textId="3F72D177" w:rsidR="001E2BAB" w:rsidRPr="001E2BAB" w:rsidRDefault="001E2BAB" w:rsidP="00214B50">
                            <w:pPr>
                              <w:pStyle w:val="Heading1"/>
                              <w:spacing w:after="120"/>
                            </w:pPr>
                            <w:r w:rsidRPr="001E2BAB">
                              <w:t xml:space="preserve">Professional </w:t>
                            </w:r>
                            <w:r w:rsidR="00F14AD2">
                              <w:t>Summary</w:t>
                            </w:r>
                          </w:p>
                          <w:p w14:paraId="6C0F6D16" w14:textId="2B9AF4D1" w:rsidR="001E2BAB" w:rsidRPr="001E2BAB" w:rsidRDefault="00021157" w:rsidP="001E2BAB">
                            <w:r w:rsidRPr="000761C1">
                              <w:rPr>
                                <w:rFonts w:ascii="Calibri" w:hAnsi="Calibri" w:cs="Calibri"/>
                                <w:szCs w:val="22"/>
                              </w:rPr>
                              <w:t>Cloud Computing graduate with strong attention to detail and technical skills. Clear and concise writer with experience evaluating information, identifying issues, and documenting findings in a structured manner. Interested in AI systems, safety, and quality evaluation</w:t>
                            </w:r>
                          </w:p>
                          <w:p w14:paraId="26D8CD98" w14:textId="77777777" w:rsidR="001E2BAB" w:rsidRPr="001E2BAB" w:rsidRDefault="001E2BAB" w:rsidP="001E2B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E626" id="Text Box 26" o:spid="_x0000_s1028" type="#_x0000_t202" style="position:absolute;left:0;text-align:left;margin-left:3in;margin-top:167.75pt;width:362.9pt;height:143.3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" filled="f" stroked="f">
                <v:textbox>
                  <w:txbxContent>
                    <w:p w14:paraId="20154BF3" w14:textId="3F72D177" w:rsidR="001E2BAB" w:rsidRPr="001E2BAB" w:rsidRDefault="001E2BAB" w:rsidP="00214B50">
                      <w:pPr>
                        <w:pStyle w:val="Heading1"/>
                        <w:spacing w:after="120"/>
                      </w:pPr>
                      <w:r w:rsidRPr="001E2BAB">
                        <w:t xml:space="preserve">Professional </w:t>
                      </w:r>
                      <w:r w:rsidR="00F14AD2">
                        <w:t>Summary</w:t>
                      </w:r>
                    </w:p>
                    <w:p w14:paraId="6C0F6D16" w14:textId="2B9AF4D1" w:rsidR="001E2BAB" w:rsidRPr="001E2BAB" w:rsidRDefault="00021157" w:rsidP="001E2BAB">
                      <w:r w:rsidRPr="000761C1">
                        <w:rPr>
                          <w:rFonts w:ascii="Calibri" w:hAnsi="Calibri" w:cs="Calibri"/>
                          <w:szCs w:val="22"/>
                        </w:rPr>
                        <w:t>Cloud Computing graduate with strong attention to detail and technical skills. Clear and concise writer with experience evaluating information, identifying issues, and documenting findings in a structured manner. Interested in AI systems, safety, and quality evaluation</w:t>
                      </w:r>
                    </w:p>
                    <w:p w14:paraId="26D8CD98" w14:textId="77777777" w:rsidR="001E2BAB" w:rsidRPr="001E2BAB" w:rsidRDefault="001E2BAB" w:rsidP="001E2BAB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1E2BAB" w:rsidRPr="001E2BAB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09440" behindDoc="0" locked="1" layoutInCell="1" allowOverlap="1" wp14:anchorId="68298BEB" wp14:editId="57B4A77C">
                <wp:simplePos x="0" y="0"/>
                <wp:positionH relativeFrom="page">
                  <wp:posOffset>2743200</wp:posOffset>
                </wp:positionH>
                <wp:positionV relativeFrom="margin">
                  <wp:posOffset>3181350</wp:posOffset>
                </wp:positionV>
                <wp:extent cx="4608195" cy="6276975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6276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01F93" w14:textId="77777777" w:rsidR="001E2BAB" w:rsidRPr="001E2BAB" w:rsidRDefault="001E2BAB" w:rsidP="00214B50">
                            <w:pPr>
                              <w:pStyle w:val="Heading1"/>
                              <w:spacing w:after="120"/>
                            </w:pPr>
                            <w:r w:rsidRPr="001E2BAB">
                              <w:t>Work Experience</w:t>
                            </w:r>
                          </w:p>
                          <w:p w14:paraId="4AA417A7" w14:textId="30C439D9" w:rsidR="00021157" w:rsidRDefault="00021157" w:rsidP="00021157">
                            <w:pPr>
                              <w:pStyle w:val="Heading2"/>
                            </w:pPr>
                            <w:r>
                              <w:t>Caregiver</w:t>
                            </w:r>
                          </w:p>
                          <w:p w14:paraId="62F58948" w14:textId="6966B1C0" w:rsidR="001E2BAB" w:rsidRPr="001E2BAB" w:rsidRDefault="00021157" w:rsidP="001E2BAB">
                            <w:pPr>
                              <w:pStyle w:val="Heading3"/>
                            </w:pPr>
                            <w:r w:rsidRPr="00021157">
                              <w:t>Bella's Home Health – Champaign, IL</w:t>
                            </w:r>
                            <w:r w:rsidR="001E2BAB" w:rsidRPr="001E2BAB">
                              <w:t xml:space="preserve"> | </w:t>
                            </w:r>
                            <w:r w:rsidRPr="00021157">
                              <w:t>July 2025 – Present</w:t>
                            </w:r>
                          </w:p>
                          <w:p w14:paraId="00856E3B" w14:textId="0CEB91D6" w:rsidR="00021157" w:rsidRPr="00021157" w:rsidRDefault="00021157" w:rsidP="0002115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fr-FR"/>
                              </w:rPr>
                            </w:pPr>
                            <w:r w:rsidRPr="00021157">
                              <w:rPr>
                                <w:lang w:val="fr-FR"/>
                              </w:rPr>
                              <w:t xml:space="preserve">Maintain accurate, consistent documentation. </w:t>
                            </w:r>
                          </w:p>
                          <w:p w14:paraId="19E28B67" w14:textId="295A3352" w:rsidR="00021157" w:rsidRPr="00021157" w:rsidRDefault="00021157" w:rsidP="0002115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fr-FR"/>
                              </w:rPr>
                            </w:pPr>
                            <w:r w:rsidRPr="00021157">
                              <w:rPr>
                                <w:lang w:val="fr-FR"/>
                              </w:rPr>
                              <w:t xml:space="preserve">Handle sensitive situations </w:t>
                            </w:r>
                            <w:r>
                              <w:rPr>
                                <w:lang w:val="fr-FR"/>
                              </w:rPr>
                              <w:t xml:space="preserve">professionally. </w:t>
                            </w:r>
                            <w:r w:rsidRPr="00021157">
                              <w:rPr>
                                <w:lang w:val="fr-FR"/>
                              </w:rPr>
                              <w:t xml:space="preserve"> </w:t>
                            </w:r>
                          </w:p>
                          <w:p w14:paraId="63E04BB0" w14:textId="4F0C1CB6" w:rsidR="001E2BAB" w:rsidRPr="001E2BAB" w:rsidRDefault="00021157" w:rsidP="001E2B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/>
                            </w:pPr>
                            <w:r>
                              <w:t xml:space="preserve">Communicate updates clearly with the team. </w:t>
                            </w:r>
                          </w:p>
                          <w:p w14:paraId="2EC49CD2" w14:textId="65990741" w:rsidR="001E2BAB" w:rsidRDefault="00021157" w:rsidP="001E2BAB">
                            <w:pPr>
                              <w:pStyle w:val="Heading2"/>
                            </w:pPr>
                            <w:r>
                              <w:t>Manager</w:t>
                            </w:r>
                          </w:p>
                          <w:p w14:paraId="47C0DDC2" w14:textId="5CEAE9C1" w:rsidR="001E2BAB" w:rsidRPr="001E2BAB" w:rsidRDefault="00021157" w:rsidP="001E2BAB">
                            <w:pPr>
                              <w:pStyle w:val="Heading3"/>
                            </w:pPr>
                            <w:r w:rsidRPr="00021157">
                              <w:t xml:space="preserve">Silver Mine Subs – Westminster, CO </w:t>
                            </w:r>
                            <w:r w:rsidR="001E2BAB" w:rsidRPr="001E2BAB">
                              <w:t xml:space="preserve">| </w:t>
                            </w:r>
                            <w:r w:rsidRPr="00021157">
                              <w:t>Feb 2016 – Apr 2025</w:t>
                            </w:r>
                          </w:p>
                          <w:p w14:paraId="32B4548D" w14:textId="77777777" w:rsidR="00021157" w:rsidRPr="006E4C11" w:rsidRDefault="00021157" w:rsidP="00021157">
                            <w:pPr>
                              <w:pStyle w:val="ListBullet"/>
                            </w:pPr>
                            <w:r w:rsidRPr="006E4C11">
                              <w:t xml:space="preserve">Supervised operations and staff </w:t>
                            </w:r>
                          </w:p>
                          <w:p w14:paraId="4B1C849B" w14:textId="77777777" w:rsidR="00021157" w:rsidRPr="006E4C11" w:rsidRDefault="00021157" w:rsidP="00021157">
                            <w:pPr>
                              <w:pStyle w:val="ListBullet"/>
                            </w:pPr>
                            <w:r w:rsidRPr="006E4C11">
                              <w:t xml:space="preserve">Trained employees using structured processes </w:t>
                            </w:r>
                          </w:p>
                          <w:p w14:paraId="18579F3C" w14:textId="687A52CC" w:rsidR="001E2BAB" w:rsidRDefault="00021157" w:rsidP="00214B50">
                            <w:pPr>
                              <w:pStyle w:val="ListBullet"/>
                              <w:spacing w:after="120"/>
                            </w:pPr>
                            <w:r w:rsidRPr="006E4C11">
                              <w:t xml:space="preserve">Identified issues and improved workflows </w:t>
                            </w:r>
                          </w:p>
                          <w:p w14:paraId="1ABC9D2E" w14:textId="631A9E0B" w:rsidR="00021157" w:rsidRDefault="00021157" w:rsidP="00021157">
                            <w:pPr>
                              <w:pStyle w:val="Heading2"/>
                            </w:pPr>
                            <w:r>
                              <w:t xml:space="preserve">Senior Sales Representative </w:t>
                            </w:r>
                          </w:p>
                          <w:p w14:paraId="50E6C095" w14:textId="42B5B484" w:rsidR="00021157" w:rsidRPr="001E2BAB" w:rsidRDefault="00021157" w:rsidP="00021157">
                            <w:pPr>
                              <w:pStyle w:val="Heading3"/>
                            </w:pPr>
                            <w:r>
                              <w:t>Hobbico</w:t>
                            </w:r>
                            <w:r w:rsidRPr="00021157">
                              <w:t xml:space="preserve"> – </w:t>
                            </w:r>
                            <w:r>
                              <w:t>Champaign</w:t>
                            </w:r>
                            <w:r w:rsidRPr="00021157">
                              <w:t xml:space="preserve">, CO </w:t>
                            </w:r>
                            <w:r w:rsidRPr="001E2BAB">
                              <w:t xml:space="preserve">| </w:t>
                            </w:r>
                            <w:r w:rsidRPr="00021157">
                              <w:t>2012 – 2016</w:t>
                            </w:r>
                          </w:p>
                          <w:p w14:paraId="5A76BA5F" w14:textId="77777777" w:rsidR="00021157" w:rsidRDefault="00021157" w:rsidP="00021157">
                            <w:pPr>
                              <w:pStyle w:val="ListBullet"/>
                            </w:pPr>
                            <w:r>
                              <w:t xml:space="preserve">Analyzed customer data for growth opportunities                                                                 </w:t>
                            </w:r>
                          </w:p>
                          <w:p w14:paraId="17D8B564" w14:textId="65A4A430" w:rsidR="00021157" w:rsidRDefault="00021157" w:rsidP="00021157">
                            <w:pPr>
                              <w:pStyle w:val="ListBullet"/>
                            </w:pPr>
                            <w:r>
                              <w:t xml:space="preserve">Communicated with clients to meet business needs </w:t>
                            </w:r>
                          </w:p>
                          <w:p w14:paraId="05EE1C34" w14:textId="77777777" w:rsidR="00021157" w:rsidRDefault="00021157" w:rsidP="0002115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  <w:p w14:paraId="5169ECC4" w14:textId="00276433" w:rsidR="00214B50" w:rsidRPr="001E2BAB" w:rsidRDefault="00214B50" w:rsidP="00214B50">
                            <w:pPr>
                              <w:pStyle w:val="Heading1"/>
                              <w:spacing w:after="120"/>
                            </w:pPr>
                            <w:r>
                              <w:t>Technical experience</w:t>
                            </w:r>
                          </w:p>
                          <w:p w14:paraId="55484058" w14:textId="47D9F38F" w:rsidR="00214B50" w:rsidRPr="00214B50" w:rsidRDefault="00DF66CE" w:rsidP="00214B50">
                            <w:pPr>
                              <w:pStyle w:val="Heading2"/>
                              <w:numPr>
                                <w:ilvl w:val="0"/>
                                <w:numId w:val="8"/>
                              </w:numP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 xml:space="preserve">Built </w:t>
                            </w:r>
                            <w:r w:rsidR="00715118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>s</w:t>
                            </w:r>
                            <w:r w:rsidR="00214B50"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 xml:space="preserve">imple web applications using AWS (S3, API Gateway, Lambda) </w:t>
                            </w:r>
                          </w:p>
                          <w:p w14:paraId="4FD962E8" w14:textId="77777777" w:rsidR="00214B50" w:rsidRPr="00214B50" w:rsidRDefault="00214B50" w:rsidP="00214B50">
                            <w:pPr>
                              <w:pStyle w:val="Heading2"/>
                              <w:numPr>
                                <w:ilvl w:val="0"/>
                                <w:numId w:val="8"/>
                              </w:numP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  <w:r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 xml:space="preserve">Debugged and validated outputs in Python </w:t>
                            </w:r>
                          </w:p>
                          <w:p w14:paraId="61B4508C" w14:textId="77777777" w:rsidR="00214B50" w:rsidRPr="00214B50" w:rsidRDefault="00214B50" w:rsidP="00214B50">
                            <w:pPr>
                              <w:pStyle w:val="Heading2"/>
                              <w:numPr>
                                <w:ilvl w:val="0"/>
                                <w:numId w:val="8"/>
                              </w:numP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  <w:r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 xml:space="preserve">Evaluated system behavior and identified inconsistencies </w:t>
                            </w:r>
                          </w:p>
                          <w:p w14:paraId="1B2510D9" w14:textId="77777777" w:rsidR="00214B50" w:rsidRDefault="00214B50" w:rsidP="00214B50">
                            <w:pPr>
                              <w:pStyle w:val="Heading2"/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</w:p>
                          <w:p w14:paraId="5D82E4C6" w14:textId="6717E7D0" w:rsidR="00214B50" w:rsidRPr="00214B50" w:rsidRDefault="00214B50" w:rsidP="00214B50">
                            <w:pPr>
                              <w:pStyle w:val="Heading2"/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  <w:r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>PROJECT: AI RESPONSE EVALUATION &amp; RED TEAMING</w:t>
                            </w:r>
                          </w:p>
                          <w:p w14:paraId="018F5893" w14:textId="511B4567" w:rsidR="00214B50" w:rsidRPr="00214B50" w:rsidRDefault="00715118" w:rsidP="00214B50">
                            <w:pPr>
                              <w:pStyle w:val="Heading2"/>
                              <w:numPr>
                                <w:ilvl w:val="0"/>
                                <w:numId w:val="9"/>
                              </w:numP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>Designed p</w:t>
                            </w:r>
                            <w:r w:rsidR="00214B50"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 xml:space="preserve">rompts to test AI behavior and edge cases </w:t>
                            </w:r>
                          </w:p>
                          <w:p w14:paraId="7345AE4E" w14:textId="77777777" w:rsidR="00214B50" w:rsidRPr="00214B50" w:rsidRDefault="00214B50" w:rsidP="00214B50">
                            <w:pPr>
                              <w:pStyle w:val="Heading2"/>
                              <w:numPr>
                                <w:ilvl w:val="0"/>
                                <w:numId w:val="9"/>
                              </w:numP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  <w:r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 xml:space="preserve">Evaluated responses for accuracy, safety, and clarity </w:t>
                            </w:r>
                          </w:p>
                          <w:p w14:paraId="533CDB4D" w14:textId="77777777" w:rsidR="00214B50" w:rsidRPr="00214B50" w:rsidRDefault="00214B50" w:rsidP="00214B50">
                            <w:pPr>
                              <w:pStyle w:val="Heading2"/>
                              <w:numPr>
                                <w:ilvl w:val="0"/>
                                <w:numId w:val="9"/>
                              </w:numP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  <w:r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 xml:space="preserve">Identified misleading or unsafe outputs </w:t>
                            </w:r>
                          </w:p>
                          <w:p w14:paraId="60B5ECD1" w14:textId="77777777" w:rsidR="00214B50" w:rsidRPr="00214B50" w:rsidRDefault="00214B50" w:rsidP="00214B50">
                            <w:pPr>
                              <w:pStyle w:val="Heading2"/>
                              <w:numPr>
                                <w:ilvl w:val="0"/>
                                <w:numId w:val="9"/>
                              </w:numP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</w:pPr>
                            <w:r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 xml:space="preserve">Documented findings with structured justifications </w:t>
                            </w:r>
                          </w:p>
                          <w:p w14:paraId="1DFFF233" w14:textId="1CF41DAE" w:rsidR="00214B50" w:rsidRDefault="00214B50" w:rsidP="00214B50">
                            <w:pPr>
                              <w:pStyle w:val="Heading2"/>
                              <w:numPr>
                                <w:ilvl w:val="0"/>
                                <w:numId w:val="9"/>
                              </w:numPr>
                            </w:pPr>
                            <w:r w:rsidRPr="00214B50"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>Aggregated results using a Python scrip</w:t>
                            </w:r>
                            <w:r>
                              <w:rPr>
                                <w:b w:val="0"/>
                                <w:bCs w:val="0"/>
                                <w:sz w:val="22"/>
                                <w:szCs w:val="23"/>
                              </w:rPr>
                              <w:t>t</w:t>
                            </w:r>
                          </w:p>
                          <w:p w14:paraId="34D45913" w14:textId="77777777" w:rsidR="00214B50" w:rsidRPr="001E2BAB" w:rsidRDefault="00214B50" w:rsidP="0002115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98BEB" id="Text Box 13" o:spid="_x0000_s1029" type="#_x0000_t202" style="position:absolute;left:0;text-align:left;margin-left:3in;margin-top:250.5pt;width:362.85pt;height:494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" filled="f" stroked="f">
                <v:textbox>
                  <w:txbxContent>
                    <w:p w14:paraId="41001F93" w14:textId="77777777" w:rsidR="001E2BAB" w:rsidRPr="001E2BAB" w:rsidRDefault="001E2BAB" w:rsidP="00214B50">
                      <w:pPr>
                        <w:pStyle w:val="Heading1"/>
                        <w:spacing w:after="120"/>
                      </w:pPr>
                      <w:r w:rsidRPr="001E2BAB">
                        <w:t>Work Experience</w:t>
                      </w:r>
                    </w:p>
                    <w:p w14:paraId="4AA417A7" w14:textId="30C439D9" w:rsidR="00021157" w:rsidRDefault="00021157" w:rsidP="00021157">
                      <w:pPr>
                        <w:pStyle w:val="Heading2"/>
                      </w:pPr>
                      <w:r>
                        <w:t>Caregiver</w:t>
                      </w:r>
                    </w:p>
                    <w:p w14:paraId="62F58948" w14:textId="6966B1C0" w:rsidR="001E2BAB" w:rsidRPr="001E2BAB" w:rsidRDefault="00021157" w:rsidP="001E2BAB">
                      <w:pPr>
                        <w:pStyle w:val="Heading3"/>
                      </w:pPr>
                      <w:r w:rsidRPr="00021157">
                        <w:t>Bella's Home Health – Champaign, IL</w:t>
                      </w:r>
                      <w:r w:rsidR="001E2BAB" w:rsidRPr="001E2BAB">
                        <w:t xml:space="preserve"> | </w:t>
                      </w:r>
                      <w:r w:rsidRPr="00021157">
                        <w:t>July 2025 – Present</w:t>
                      </w:r>
                    </w:p>
                    <w:p w14:paraId="00856E3B" w14:textId="0CEB91D6" w:rsidR="00021157" w:rsidRPr="00021157" w:rsidRDefault="00021157" w:rsidP="0002115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fr-FR"/>
                        </w:rPr>
                      </w:pPr>
                      <w:r w:rsidRPr="00021157">
                        <w:rPr>
                          <w:lang w:val="fr-FR"/>
                        </w:rPr>
                        <w:t xml:space="preserve">Maintain accurate, consistent documentation. </w:t>
                      </w:r>
                    </w:p>
                    <w:p w14:paraId="19E28B67" w14:textId="295A3352" w:rsidR="00021157" w:rsidRPr="00021157" w:rsidRDefault="00021157" w:rsidP="0002115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fr-FR"/>
                        </w:rPr>
                      </w:pPr>
                      <w:r w:rsidRPr="00021157">
                        <w:rPr>
                          <w:lang w:val="fr-FR"/>
                        </w:rPr>
                        <w:t xml:space="preserve">Handle sensitive situations </w:t>
                      </w:r>
                      <w:r>
                        <w:rPr>
                          <w:lang w:val="fr-FR"/>
                        </w:rPr>
                        <w:t xml:space="preserve">professionally. </w:t>
                      </w:r>
                      <w:r w:rsidRPr="00021157">
                        <w:rPr>
                          <w:lang w:val="fr-FR"/>
                        </w:rPr>
                        <w:t xml:space="preserve"> </w:t>
                      </w:r>
                    </w:p>
                    <w:p w14:paraId="63E04BB0" w14:textId="4F0C1CB6" w:rsidR="001E2BAB" w:rsidRPr="001E2BAB" w:rsidRDefault="00021157" w:rsidP="001E2B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/>
                      </w:pPr>
                      <w:r>
                        <w:t xml:space="preserve">Communicate updates clearly with the team. </w:t>
                      </w:r>
                    </w:p>
                    <w:p w14:paraId="2EC49CD2" w14:textId="65990741" w:rsidR="001E2BAB" w:rsidRDefault="00021157" w:rsidP="001E2BAB">
                      <w:pPr>
                        <w:pStyle w:val="Heading2"/>
                      </w:pPr>
                      <w:r>
                        <w:t>Manager</w:t>
                      </w:r>
                    </w:p>
                    <w:p w14:paraId="47C0DDC2" w14:textId="5CEAE9C1" w:rsidR="001E2BAB" w:rsidRPr="001E2BAB" w:rsidRDefault="00021157" w:rsidP="001E2BAB">
                      <w:pPr>
                        <w:pStyle w:val="Heading3"/>
                      </w:pPr>
                      <w:r w:rsidRPr="00021157">
                        <w:t xml:space="preserve">Silver Mine Subs – Westminster, CO </w:t>
                      </w:r>
                      <w:r w:rsidR="001E2BAB" w:rsidRPr="001E2BAB">
                        <w:t xml:space="preserve">| </w:t>
                      </w:r>
                      <w:r w:rsidRPr="00021157">
                        <w:t>Feb 2016 – Apr 2025</w:t>
                      </w:r>
                    </w:p>
                    <w:p w14:paraId="32B4548D" w14:textId="77777777" w:rsidR="00021157" w:rsidRPr="006E4C11" w:rsidRDefault="00021157" w:rsidP="00021157">
                      <w:pPr>
                        <w:pStyle w:val="ListBullet"/>
                      </w:pPr>
                      <w:r w:rsidRPr="006E4C11">
                        <w:t xml:space="preserve">Supervised operations and staff </w:t>
                      </w:r>
                    </w:p>
                    <w:p w14:paraId="4B1C849B" w14:textId="77777777" w:rsidR="00021157" w:rsidRPr="006E4C11" w:rsidRDefault="00021157" w:rsidP="00021157">
                      <w:pPr>
                        <w:pStyle w:val="ListBullet"/>
                      </w:pPr>
                      <w:r w:rsidRPr="006E4C11">
                        <w:t xml:space="preserve">Trained employees using structured processes </w:t>
                      </w:r>
                    </w:p>
                    <w:p w14:paraId="18579F3C" w14:textId="687A52CC" w:rsidR="001E2BAB" w:rsidRDefault="00021157" w:rsidP="00214B50">
                      <w:pPr>
                        <w:pStyle w:val="ListBullet"/>
                        <w:spacing w:after="120"/>
                      </w:pPr>
                      <w:r w:rsidRPr="006E4C11">
                        <w:t xml:space="preserve">Identified issues and improved workflows </w:t>
                      </w:r>
                    </w:p>
                    <w:p w14:paraId="1ABC9D2E" w14:textId="631A9E0B" w:rsidR="00021157" w:rsidRDefault="00021157" w:rsidP="00021157">
                      <w:pPr>
                        <w:pStyle w:val="Heading2"/>
                      </w:pPr>
                      <w:r>
                        <w:t xml:space="preserve">Senior Sales Representative </w:t>
                      </w:r>
                    </w:p>
                    <w:p w14:paraId="50E6C095" w14:textId="42B5B484" w:rsidR="00021157" w:rsidRPr="001E2BAB" w:rsidRDefault="00021157" w:rsidP="00021157">
                      <w:pPr>
                        <w:pStyle w:val="Heading3"/>
                      </w:pPr>
                      <w:r>
                        <w:t>Hobbico</w:t>
                      </w:r>
                      <w:r w:rsidRPr="00021157">
                        <w:t xml:space="preserve"> – </w:t>
                      </w:r>
                      <w:r>
                        <w:t>Champaign</w:t>
                      </w:r>
                      <w:r w:rsidRPr="00021157">
                        <w:t xml:space="preserve">, CO </w:t>
                      </w:r>
                      <w:r w:rsidRPr="001E2BAB">
                        <w:t xml:space="preserve">| </w:t>
                      </w:r>
                      <w:r w:rsidRPr="00021157">
                        <w:t>2012 – 2016</w:t>
                      </w:r>
                    </w:p>
                    <w:p w14:paraId="5A76BA5F" w14:textId="77777777" w:rsidR="00021157" w:rsidRDefault="00021157" w:rsidP="00021157">
                      <w:pPr>
                        <w:pStyle w:val="ListBullet"/>
                      </w:pPr>
                      <w:r>
                        <w:t xml:space="preserve">Analyzed customer data for growth opportunities                                                                 </w:t>
                      </w:r>
                    </w:p>
                    <w:p w14:paraId="17D8B564" w14:textId="65A4A430" w:rsidR="00021157" w:rsidRDefault="00021157" w:rsidP="00021157">
                      <w:pPr>
                        <w:pStyle w:val="ListBullet"/>
                      </w:pPr>
                      <w:r>
                        <w:t xml:space="preserve">Communicated with clients to meet business needs </w:t>
                      </w:r>
                    </w:p>
                    <w:p w14:paraId="05EE1C34" w14:textId="77777777" w:rsidR="00021157" w:rsidRDefault="00021157" w:rsidP="00021157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</w:p>
                    <w:p w14:paraId="5169ECC4" w14:textId="00276433" w:rsidR="00214B50" w:rsidRPr="001E2BAB" w:rsidRDefault="00214B50" w:rsidP="00214B50">
                      <w:pPr>
                        <w:pStyle w:val="Heading1"/>
                        <w:spacing w:after="120"/>
                      </w:pPr>
                      <w:r>
                        <w:t>Technical experience</w:t>
                      </w:r>
                    </w:p>
                    <w:p w14:paraId="55484058" w14:textId="47D9F38F" w:rsidR="00214B50" w:rsidRPr="00214B50" w:rsidRDefault="00DF66CE" w:rsidP="00214B50">
                      <w:pPr>
                        <w:pStyle w:val="Heading2"/>
                        <w:numPr>
                          <w:ilvl w:val="0"/>
                          <w:numId w:val="8"/>
                        </w:numPr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  <w:r>
                        <w:rPr>
                          <w:b w:val="0"/>
                          <w:bCs w:val="0"/>
                          <w:sz w:val="22"/>
                          <w:szCs w:val="23"/>
                        </w:rPr>
                        <w:t xml:space="preserve">Built </w:t>
                      </w:r>
                      <w:r w:rsidR="00715118">
                        <w:rPr>
                          <w:b w:val="0"/>
                          <w:bCs w:val="0"/>
                          <w:sz w:val="22"/>
                          <w:szCs w:val="23"/>
                        </w:rPr>
                        <w:t>s</w:t>
                      </w:r>
                      <w:r w:rsidR="00214B50"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 xml:space="preserve">imple web applications using AWS (S3, API Gateway, Lambda) </w:t>
                      </w:r>
                    </w:p>
                    <w:p w14:paraId="4FD962E8" w14:textId="77777777" w:rsidR="00214B50" w:rsidRPr="00214B50" w:rsidRDefault="00214B50" w:rsidP="00214B50">
                      <w:pPr>
                        <w:pStyle w:val="Heading2"/>
                        <w:numPr>
                          <w:ilvl w:val="0"/>
                          <w:numId w:val="8"/>
                        </w:numPr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  <w:r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 xml:space="preserve">Debugged and validated outputs in Python </w:t>
                      </w:r>
                    </w:p>
                    <w:p w14:paraId="61B4508C" w14:textId="77777777" w:rsidR="00214B50" w:rsidRPr="00214B50" w:rsidRDefault="00214B50" w:rsidP="00214B50">
                      <w:pPr>
                        <w:pStyle w:val="Heading2"/>
                        <w:numPr>
                          <w:ilvl w:val="0"/>
                          <w:numId w:val="8"/>
                        </w:numPr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  <w:r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 xml:space="preserve">Evaluated system behavior and identified inconsistencies </w:t>
                      </w:r>
                    </w:p>
                    <w:p w14:paraId="1B2510D9" w14:textId="77777777" w:rsidR="00214B50" w:rsidRDefault="00214B50" w:rsidP="00214B50">
                      <w:pPr>
                        <w:pStyle w:val="Heading2"/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</w:p>
                    <w:p w14:paraId="5D82E4C6" w14:textId="6717E7D0" w:rsidR="00214B50" w:rsidRPr="00214B50" w:rsidRDefault="00214B50" w:rsidP="00214B50">
                      <w:pPr>
                        <w:pStyle w:val="Heading2"/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  <w:r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>PROJECT: AI RESPONSE EVALUATION &amp; RED TEAMING</w:t>
                      </w:r>
                    </w:p>
                    <w:p w14:paraId="018F5893" w14:textId="511B4567" w:rsidR="00214B50" w:rsidRPr="00214B50" w:rsidRDefault="00715118" w:rsidP="00214B50">
                      <w:pPr>
                        <w:pStyle w:val="Heading2"/>
                        <w:numPr>
                          <w:ilvl w:val="0"/>
                          <w:numId w:val="9"/>
                        </w:numPr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  <w:r>
                        <w:rPr>
                          <w:b w:val="0"/>
                          <w:bCs w:val="0"/>
                          <w:sz w:val="22"/>
                          <w:szCs w:val="23"/>
                        </w:rPr>
                        <w:t>Designed p</w:t>
                      </w:r>
                      <w:r w:rsidR="00214B50"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 xml:space="preserve">rompts to test AI behavior and edge cases </w:t>
                      </w:r>
                    </w:p>
                    <w:p w14:paraId="7345AE4E" w14:textId="77777777" w:rsidR="00214B50" w:rsidRPr="00214B50" w:rsidRDefault="00214B50" w:rsidP="00214B50">
                      <w:pPr>
                        <w:pStyle w:val="Heading2"/>
                        <w:numPr>
                          <w:ilvl w:val="0"/>
                          <w:numId w:val="9"/>
                        </w:numPr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  <w:r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 xml:space="preserve">Evaluated responses for accuracy, safety, and clarity </w:t>
                      </w:r>
                    </w:p>
                    <w:p w14:paraId="533CDB4D" w14:textId="77777777" w:rsidR="00214B50" w:rsidRPr="00214B50" w:rsidRDefault="00214B50" w:rsidP="00214B50">
                      <w:pPr>
                        <w:pStyle w:val="Heading2"/>
                        <w:numPr>
                          <w:ilvl w:val="0"/>
                          <w:numId w:val="9"/>
                        </w:numPr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  <w:r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 xml:space="preserve">Identified misleading or unsafe outputs </w:t>
                      </w:r>
                    </w:p>
                    <w:p w14:paraId="60B5ECD1" w14:textId="77777777" w:rsidR="00214B50" w:rsidRPr="00214B50" w:rsidRDefault="00214B50" w:rsidP="00214B50">
                      <w:pPr>
                        <w:pStyle w:val="Heading2"/>
                        <w:numPr>
                          <w:ilvl w:val="0"/>
                          <w:numId w:val="9"/>
                        </w:numPr>
                        <w:rPr>
                          <w:b w:val="0"/>
                          <w:bCs w:val="0"/>
                          <w:sz w:val="22"/>
                          <w:szCs w:val="23"/>
                        </w:rPr>
                      </w:pPr>
                      <w:r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 xml:space="preserve">Documented findings with structured justifications </w:t>
                      </w:r>
                    </w:p>
                    <w:p w14:paraId="1DFFF233" w14:textId="1CF41DAE" w:rsidR="00214B50" w:rsidRDefault="00214B50" w:rsidP="00214B50">
                      <w:pPr>
                        <w:pStyle w:val="Heading2"/>
                        <w:numPr>
                          <w:ilvl w:val="0"/>
                          <w:numId w:val="9"/>
                        </w:numPr>
                      </w:pPr>
                      <w:r w:rsidRPr="00214B50">
                        <w:rPr>
                          <w:b w:val="0"/>
                          <w:bCs w:val="0"/>
                          <w:sz w:val="22"/>
                          <w:szCs w:val="23"/>
                        </w:rPr>
                        <w:t>Aggregated results using a Python scrip</w:t>
                      </w:r>
                      <w:r>
                        <w:rPr>
                          <w:b w:val="0"/>
                          <w:bCs w:val="0"/>
                          <w:sz w:val="22"/>
                          <w:szCs w:val="23"/>
                        </w:rPr>
                        <w:t>t</w:t>
                      </w:r>
                    </w:p>
                    <w:p w14:paraId="34D45913" w14:textId="77777777" w:rsidR="00214B50" w:rsidRPr="001E2BAB" w:rsidRDefault="00214B50" w:rsidP="00021157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B83FE8" w:rsidRPr="001E2BAB">
        <w:rPr>
          <w:noProof/>
          <w:vertAlign w:val="subscript"/>
        </w:rPr>
        <mc:AlternateContent>
          <mc:Choice Requires="wpg">
            <w:drawing>
              <wp:anchor distT="0" distB="0" distL="114300" distR="114300" simplePos="0" relativeHeight="251703296" behindDoc="0" locked="1" layoutInCell="1" allowOverlap="1" wp14:anchorId="752A1EEB" wp14:editId="0D7A5850">
                <wp:simplePos x="0" y="0"/>
                <wp:positionH relativeFrom="leftMargin">
                  <wp:posOffset>190500</wp:posOffset>
                </wp:positionH>
                <wp:positionV relativeFrom="page">
                  <wp:posOffset>2466975</wp:posOffset>
                </wp:positionV>
                <wp:extent cx="202565" cy="1124585"/>
                <wp:effectExtent l="0" t="0" r="6985" b="0"/>
                <wp:wrapSquare wrapText="bothSides"/>
                <wp:docPr id="1" name="Group 1" descr="Group of communication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565" cy="1124585"/>
                          <a:chOff x="0" y="0"/>
                          <a:chExt cx="166622" cy="1120734"/>
                        </a:xfrm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57" y="325876"/>
                            <a:ext cx="16446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42025"/>
                            <a:ext cx="164465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157" y="958174"/>
                            <a:ext cx="160150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F957F6" id="Group 1" o:spid="_x0000_s1026" alt="Group of communication icons" style="position:absolute;margin-left:15pt;margin-top:194.25pt;width:15.95pt;height:88.55pt;z-index:251703296;mso-position-horizontal-relative:left-margin-area;mso-position-vertical-relative:page;mso-width-relative:margin;mso-height-relative:margin" coordsize="1666,112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4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">
                  <v:imagedata r:id="rId20" o:title=""/>
                </v:shape>
                <v:shape id="Graphic 22" o:spid="_x0000_s1028" type="#_x0000_t75" style="position:absolute;left:21;top:3258;width:164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">
                  <v:imagedata r:id="rId21" o:title=""/>
                </v:shape>
                <v:shape id="Graphic 23" o:spid="_x0000_s1029" type="#_x0000_t75" style="position:absolute;top:6420;width:1644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">
                  <v:imagedata r:id="rId22" o:title=""/>
                </v:shape>
                <v:shape id="Graphic 24" o:spid="_x0000_s1030" type="#_x0000_t75" style="position:absolute;left:21;top:9581;width:1602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">
                  <v:imagedata r:id="rId23" o:title=""/>
                </v:shape>
                <w10:wrap type="square" anchorx="margin" anchory="page"/>
                <w10:anchorlock/>
              </v:group>
            </w:pict>
          </mc:Fallback>
        </mc:AlternateContent>
      </w:r>
      <w:r w:rsidR="00B83FE8"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1A5375CF" wp14:editId="3E408678">
                <wp:simplePos x="0" y="0"/>
                <wp:positionH relativeFrom="margin">
                  <wp:posOffset>-95250</wp:posOffset>
                </wp:positionH>
                <wp:positionV relativeFrom="page">
                  <wp:posOffset>2447925</wp:posOffset>
                </wp:positionV>
                <wp:extent cx="2086610" cy="1666875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166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A469E" w14:textId="5D0ED74E" w:rsidR="001E2BAB" w:rsidRPr="00DF66CE" w:rsidRDefault="00021157" w:rsidP="00E67DB7">
                            <w:pPr>
                              <w:pStyle w:val="ContactInfo"/>
                              <w:rPr>
                                <w:color w:val="9B9B9B" w:themeColor="accent1" w:themeTint="99"/>
                                <w:lang w:val="it-IT"/>
                              </w:rPr>
                            </w:pPr>
                            <w:r w:rsidRPr="00DF66CE">
                              <w:rPr>
                                <w:color w:val="9B9B9B" w:themeColor="accent1" w:themeTint="99"/>
                                <w:lang w:val="it-IT"/>
                              </w:rPr>
                              <w:t>720-556-9016</w:t>
                            </w:r>
                          </w:p>
                          <w:p w14:paraId="23DDB676" w14:textId="23FEFB80" w:rsidR="001E2BAB" w:rsidRPr="00214B50" w:rsidRDefault="00A17473" w:rsidP="00E67DB7">
                            <w:pPr>
                              <w:pStyle w:val="ContactInfo"/>
                              <w:rPr>
                                <w:color w:val="9B9B9B" w:themeColor="accent1" w:themeTint="99"/>
                                <w:lang w:val="it-IT"/>
                              </w:rPr>
                            </w:pPr>
                            <w:r w:rsidRPr="00214B50">
                              <w:rPr>
                                <w:color w:val="9B9B9B" w:themeColor="accent1" w:themeTint="99"/>
                                <w:lang w:val="it-IT"/>
                              </w:rPr>
                              <w:t>a</w:t>
                            </w:r>
                            <w:r w:rsidR="00021157" w:rsidRPr="00214B50">
                              <w:rPr>
                                <w:color w:val="9B9B9B" w:themeColor="accent1" w:themeTint="99"/>
                                <w:lang w:val="it-IT"/>
                              </w:rPr>
                              <w:t xml:space="preserve">aron.kelley815@outlook.com </w:t>
                            </w:r>
                            <w:r w:rsidRPr="00214B50">
                              <w:rPr>
                                <w:color w:val="9B9B9B" w:themeColor="accent1" w:themeTint="99"/>
                                <w:lang w:val="it-IT"/>
                              </w:rPr>
                              <w:t>Urbana</w:t>
                            </w:r>
                            <w:r w:rsidR="001E2BAB" w:rsidRPr="00214B50">
                              <w:rPr>
                                <w:color w:val="9B9B9B" w:themeColor="accent1" w:themeTint="99"/>
                                <w:lang w:val="it-IT"/>
                              </w:rPr>
                              <w:t xml:space="preserve">, </w:t>
                            </w:r>
                            <w:r w:rsidRPr="00214B50">
                              <w:rPr>
                                <w:color w:val="9B9B9B" w:themeColor="accent1" w:themeTint="99"/>
                                <w:lang w:val="it-IT"/>
                              </w:rPr>
                              <w:t>IL</w:t>
                            </w:r>
                            <w:r w:rsidR="001E2BAB" w:rsidRPr="00214B50">
                              <w:rPr>
                                <w:color w:val="9B9B9B" w:themeColor="accent1" w:themeTint="99"/>
                                <w:lang w:val="it-IT"/>
                              </w:rPr>
                              <w:t>, USA</w:t>
                            </w:r>
                          </w:p>
                          <w:p w14:paraId="0BADA091" w14:textId="494651B8" w:rsidR="00B83FE8" w:rsidRPr="00214B50" w:rsidRDefault="00A17473" w:rsidP="00E67DB7">
                            <w:pPr>
                              <w:pStyle w:val="ContactInfo"/>
                              <w:rPr>
                                <w:color w:val="9B9B9B" w:themeColor="accent1" w:themeTint="99"/>
                                <w:lang w:val="it-IT"/>
                              </w:rPr>
                            </w:pPr>
                            <w:r w:rsidRPr="00214B50">
                              <w:rPr>
                                <w:color w:val="9B9B9B" w:themeColor="accent1" w:themeTint="99"/>
                                <w:lang w:val="it-IT"/>
                              </w:rPr>
                              <w:t>https://www.linkedin.com/in/aaron-kelley-7b2a23112/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375CF" id="Text Box 15" o:spid="_x0000_s1030" type="#_x0000_t202" style="position:absolute;left:0;text-align:left;margin-left:-7.5pt;margin-top:192.75pt;width:164.3pt;height:131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" filled="f" stroked="f">
                <v:textbox>
                  <w:txbxContent>
                    <w:p w14:paraId="1C4A469E" w14:textId="5D0ED74E" w:rsidR="001E2BAB" w:rsidRPr="00DF66CE" w:rsidRDefault="00021157" w:rsidP="00E67DB7">
                      <w:pPr>
                        <w:pStyle w:val="ContactInfo"/>
                        <w:rPr>
                          <w:color w:val="9B9B9B" w:themeColor="accent1" w:themeTint="99"/>
                          <w:lang w:val="it-IT"/>
                        </w:rPr>
                      </w:pPr>
                      <w:r w:rsidRPr="00DF66CE">
                        <w:rPr>
                          <w:color w:val="9B9B9B" w:themeColor="accent1" w:themeTint="99"/>
                          <w:lang w:val="it-IT"/>
                        </w:rPr>
                        <w:t>720-556-9016</w:t>
                      </w:r>
                    </w:p>
                    <w:p w14:paraId="23DDB676" w14:textId="23FEFB80" w:rsidR="001E2BAB" w:rsidRPr="00214B50" w:rsidRDefault="00A17473" w:rsidP="00E67DB7">
                      <w:pPr>
                        <w:pStyle w:val="ContactInfo"/>
                        <w:rPr>
                          <w:color w:val="9B9B9B" w:themeColor="accent1" w:themeTint="99"/>
                          <w:lang w:val="it-IT"/>
                        </w:rPr>
                      </w:pPr>
                      <w:r w:rsidRPr="00214B50">
                        <w:rPr>
                          <w:color w:val="9B9B9B" w:themeColor="accent1" w:themeTint="99"/>
                          <w:lang w:val="it-IT"/>
                        </w:rPr>
                        <w:t>a</w:t>
                      </w:r>
                      <w:r w:rsidR="00021157" w:rsidRPr="00214B50">
                        <w:rPr>
                          <w:color w:val="9B9B9B" w:themeColor="accent1" w:themeTint="99"/>
                          <w:lang w:val="it-IT"/>
                        </w:rPr>
                        <w:t xml:space="preserve">aron.kelley815@outlook.com </w:t>
                      </w:r>
                      <w:r w:rsidRPr="00214B50">
                        <w:rPr>
                          <w:color w:val="9B9B9B" w:themeColor="accent1" w:themeTint="99"/>
                          <w:lang w:val="it-IT"/>
                        </w:rPr>
                        <w:t>Urbana</w:t>
                      </w:r>
                      <w:r w:rsidR="001E2BAB" w:rsidRPr="00214B50">
                        <w:rPr>
                          <w:color w:val="9B9B9B" w:themeColor="accent1" w:themeTint="99"/>
                          <w:lang w:val="it-IT"/>
                        </w:rPr>
                        <w:t xml:space="preserve">, </w:t>
                      </w:r>
                      <w:r w:rsidRPr="00214B50">
                        <w:rPr>
                          <w:color w:val="9B9B9B" w:themeColor="accent1" w:themeTint="99"/>
                          <w:lang w:val="it-IT"/>
                        </w:rPr>
                        <w:t>IL</w:t>
                      </w:r>
                      <w:r w:rsidR="001E2BAB" w:rsidRPr="00214B50">
                        <w:rPr>
                          <w:color w:val="9B9B9B" w:themeColor="accent1" w:themeTint="99"/>
                          <w:lang w:val="it-IT"/>
                        </w:rPr>
                        <w:t>, USA</w:t>
                      </w:r>
                    </w:p>
                    <w:p w14:paraId="0BADA091" w14:textId="494651B8" w:rsidR="00B83FE8" w:rsidRPr="00214B50" w:rsidRDefault="00A17473" w:rsidP="00E67DB7">
                      <w:pPr>
                        <w:pStyle w:val="ContactInfo"/>
                        <w:rPr>
                          <w:color w:val="9B9B9B" w:themeColor="accent1" w:themeTint="99"/>
                          <w:lang w:val="it-IT"/>
                        </w:rPr>
                      </w:pPr>
                      <w:r w:rsidRPr="00214B50">
                        <w:rPr>
                          <w:color w:val="9B9B9B" w:themeColor="accent1" w:themeTint="99"/>
                          <w:lang w:val="it-IT"/>
                        </w:rPr>
                        <w:t>https://www.linkedin.com/in/aaron-kelley-7b2a23112/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B83FE8"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99200" behindDoc="0" locked="1" layoutInCell="1" allowOverlap="1" wp14:anchorId="0E20526A" wp14:editId="048F4ED5">
                <wp:simplePos x="0" y="0"/>
                <wp:positionH relativeFrom="page">
                  <wp:posOffset>374015</wp:posOffset>
                </wp:positionH>
                <wp:positionV relativeFrom="page">
                  <wp:posOffset>2143125</wp:posOffset>
                </wp:positionV>
                <wp:extent cx="1837690" cy="283210"/>
                <wp:effectExtent l="0" t="0" r="0" b="254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769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D26F4" w14:textId="77777777" w:rsidR="00B83FE8" w:rsidRPr="00E14BF0" w:rsidRDefault="00E14BF0" w:rsidP="00E14BF0">
                            <w:pPr>
                              <w:pStyle w:val="Heading1"/>
                            </w:pPr>
                            <w:r w:rsidRPr="00E14BF0"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526A" id="Text Box 25" o:spid="_x0000_s1031" type="#_x0000_t202" style="position:absolute;left:0;text-align:left;margin-left:29.45pt;margin-top:168.75pt;width:144.7pt;height:22.3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" filled="f" stroked="f">
                <v:textbox>
                  <w:txbxContent>
                    <w:p w14:paraId="4CBD26F4" w14:textId="77777777" w:rsidR="00B83FE8" w:rsidRPr="00E14BF0" w:rsidRDefault="00E14BF0" w:rsidP="00E14BF0">
                      <w:pPr>
                        <w:pStyle w:val="Heading1"/>
                      </w:pPr>
                      <w:r w:rsidRPr="00E14BF0">
                        <w:t>Contact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83FE8" w:rsidRPr="001E2BAB"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1" layoutInCell="1" allowOverlap="1" wp14:anchorId="53E537E9" wp14:editId="7FC1DFDF">
                <wp:simplePos x="0" y="0"/>
                <wp:positionH relativeFrom="page">
                  <wp:align>right</wp:align>
                </wp:positionH>
                <wp:positionV relativeFrom="paragraph">
                  <wp:posOffset>-228600</wp:posOffset>
                </wp:positionV>
                <wp:extent cx="7772894" cy="10058400"/>
                <wp:effectExtent l="0" t="0" r="0" b="0"/>
                <wp:wrapNone/>
                <wp:docPr id="747120365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894" cy="10058400"/>
                          <a:chOff x="0" y="0"/>
                          <a:chExt cx="7772894" cy="10058400"/>
                        </a:xfrm>
                      </wpg:grpSpPr>
                      <wps:wsp>
                        <wps:cNvPr id="802873958" name="Rectangle 802873958"/>
                        <wps:cNvSpPr/>
                        <wps:spPr>
                          <a:xfrm>
                            <a:off x="2342515" y="1859280"/>
                            <a:ext cx="5430379" cy="69638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03453" name="Rectangle 351103453"/>
                        <wps:cNvSpPr/>
                        <wps:spPr>
                          <a:xfrm>
                            <a:off x="0" y="0"/>
                            <a:ext cx="2449195" cy="10058400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DB4249" id="Group 8" o:spid="_x0000_s1026" alt="&quot;&quot;" style="position:absolute;margin-left:560.85pt;margin-top:-18pt;width:612.05pt;height:11in;z-index:-251623424;mso-position-horizontal:right;mso-position-horizontal-relative:page;mso-width-relative:margin" coordsize="77728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">
                <v:rect id="Rectangle 802873958" o:spid="_x0000_s1027" style="position:absolute;left:23425;top:18592;width:54303;height: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" fillcolor="#f2efea" stroked="f" strokeweight="1pt"/>
                <v:rect id="Rectangle 351103453" o:spid="_x0000_s1028" style="position:absolute;width:24491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" fillcolor="#f2efea" stroked="f" strokeweight="1pt"/>
                <w10:wrap anchorx="page"/>
                <w10:anchorlock/>
              </v:group>
            </w:pict>
          </mc:Fallback>
        </mc:AlternateContent>
      </w:r>
    </w:p>
    <w:p w14:paraId="20DE045B" w14:textId="77777777" w:rsidR="00A17473" w:rsidRDefault="00021157" w:rsidP="00B83FE8">
      <w:pPr>
        <w:pStyle w:val="Title"/>
      </w:pPr>
      <w:r>
        <w:t xml:space="preserve">Aaron </w:t>
      </w:r>
    </w:p>
    <w:p w14:paraId="37BA74AA" w14:textId="7C87041B" w:rsidR="00B83FE8" w:rsidRPr="001E2BAB" w:rsidRDefault="00A17473" w:rsidP="00A17473">
      <w:pPr>
        <w:pStyle w:val="Title2"/>
      </w:pPr>
      <w:r>
        <w:t>Kelley</w:t>
      </w:r>
      <w:r w:rsidR="00021157">
        <w:tab/>
      </w:r>
    </w:p>
    <w:p w14:paraId="071A7FEB" w14:textId="7B93C060" w:rsidR="00B83FE8" w:rsidRPr="001E2BAB" w:rsidRDefault="00B83FE8" w:rsidP="00021157">
      <w:pPr>
        <w:pStyle w:val="Title2"/>
        <w:ind w:left="0"/>
      </w:pPr>
    </w:p>
    <w:p w14:paraId="1EAA0BE7" w14:textId="48C8D5CD" w:rsidR="00B83FE8" w:rsidRPr="001E2BAB" w:rsidRDefault="00B83FE8" w:rsidP="00021157">
      <w:pPr>
        <w:pStyle w:val="Subtitle"/>
        <w:ind w:left="0"/>
      </w:pPr>
    </w:p>
    <w:p w14:paraId="7C9752DD" w14:textId="77777777" w:rsidR="00285F35" w:rsidRPr="001E2BAB" w:rsidRDefault="00285F35" w:rsidP="00B83FE8">
      <w:pPr>
        <w:rPr>
          <w:vertAlign w:val="subscript"/>
        </w:rPr>
      </w:pPr>
    </w:p>
    <w:sectPr w:rsidR="00285F35" w:rsidRPr="001E2BAB" w:rsidSect="00B83FE8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9DC1" w14:textId="77777777" w:rsidR="0028513D" w:rsidRDefault="0028513D" w:rsidP="001E4739">
      <w:r>
        <w:separator/>
      </w:r>
    </w:p>
  </w:endnote>
  <w:endnote w:type="continuationSeparator" w:id="0">
    <w:p w14:paraId="0A8364FE" w14:textId="77777777" w:rsidR="0028513D" w:rsidRDefault="0028513D" w:rsidP="001E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5B9A4" w14:textId="77777777" w:rsidR="0028513D" w:rsidRDefault="0028513D" w:rsidP="001E4739">
      <w:r>
        <w:separator/>
      </w:r>
    </w:p>
  </w:footnote>
  <w:footnote w:type="continuationSeparator" w:id="0">
    <w:p w14:paraId="630962C0" w14:textId="77777777" w:rsidR="0028513D" w:rsidRDefault="0028513D" w:rsidP="001E4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BA06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0083F"/>
    <w:multiLevelType w:val="hybridMultilevel"/>
    <w:tmpl w:val="1F485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40A4D"/>
    <w:multiLevelType w:val="hybridMultilevel"/>
    <w:tmpl w:val="F6B2C83C"/>
    <w:lvl w:ilvl="0" w:tplc="1F8CB3D4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F754F1"/>
    <w:multiLevelType w:val="multilevel"/>
    <w:tmpl w:val="C804C0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76F26"/>
    <w:multiLevelType w:val="hybridMultilevel"/>
    <w:tmpl w:val="8F06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5F52BA"/>
    <w:multiLevelType w:val="hybridMultilevel"/>
    <w:tmpl w:val="DF06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676873">
    <w:abstractNumId w:val="1"/>
  </w:num>
  <w:num w:numId="2" w16cid:durableId="670986745">
    <w:abstractNumId w:val="4"/>
  </w:num>
  <w:num w:numId="3" w16cid:durableId="1470242718">
    <w:abstractNumId w:val="6"/>
  </w:num>
  <w:num w:numId="4" w16cid:durableId="1548488855">
    <w:abstractNumId w:val="0"/>
  </w:num>
  <w:num w:numId="5" w16cid:durableId="858742393">
    <w:abstractNumId w:val="3"/>
  </w:num>
  <w:num w:numId="6" w16cid:durableId="1660187703">
    <w:abstractNumId w:val="2"/>
  </w:num>
  <w:num w:numId="7" w16cid:durableId="1576158511">
    <w:abstractNumId w:val="5"/>
  </w:num>
  <w:num w:numId="8" w16cid:durableId="1944921429">
    <w:abstractNumId w:val="7"/>
  </w:num>
  <w:num w:numId="9" w16cid:durableId="5718149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57"/>
    <w:rsid w:val="00021157"/>
    <w:rsid w:val="000429E8"/>
    <w:rsid w:val="00046B5F"/>
    <w:rsid w:val="0008190F"/>
    <w:rsid w:val="000942D0"/>
    <w:rsid w:val="000F3CD7"/>
    <w:rsid w:val="00137470"/>
    <w:rsid w:val="00151855"/>
    <w:rsid w:val="00185E89"/>
    <w:rsid w:val="00196147"/>
    <w:rsid w:val="001E2BAB"/>
    <w:rsid w:val="001E4739"/>
    <w:rsid w:val="00214B50"/>
    <w:rsid w:val="00231652"/>
    <w:rsid w:val="00257458"/>
    <w:rsid w:val="0026074D"/>
    <w:rsid w:val="0028513D"/>
    <w:rsid w:val="00285F35"/>
    <w:rsid w:val="002A55AD"/>
    <w:rsid w:val="002C7C29"/>
    <w:rsid w:val="0032226E"/>
    <w:rsid w:val="0036014C"/>
    <w:rsid w:val="0037340F"/>
    <w:rsid w:val="0037581E"/>
    <w:rsid w:val="00383350"/>
    <w:rsid w:val="003A0A68"/>
    <w:rsid w:val="003E0FB4"/>
    <w:rsid w:val="00416CAD"/>
    <w:rsid w:val="0042158C"/>
    <w:rsid w:val="004261DC"/>
    <w:rsid w:val="0042625C"/>
    <w:rsid w:val="00444F90"/>
    <w:rsid w:val="004455C8"/>
    <w:rsid w:val="00453D74"/>
    <w:rsid w:val="0046288F"/>
    <w:rsid w:val="00475B42"/>
    <w:rsid w:val="004A603C"/>
    <w:rsid w:val="004B79F8"/>
    <w:rsid w:val="004F1B78"/>
    <w:rsid w:val="0055342E"/>
    <w:rsid w:val="005933EA"/>
    <w:rsid w:val="00631314"/>
    <w:rsid w:val="00637F90"/>
    <w:rsid w:val="006404EC"/>
    <w:rsid w:val="0066025D"/>
    <w:rsid w:val="00663E12"/>
    <w:rsid w:val="00685076"/>
    <w:rsid w:val="00692CEC"/>
    <w:rsid w:val="006F609F"/>
    <w:rsid w:val="00715118"/>
    <w:rsid w:val="00722B5F"/>
    <w:rsid w:val="0073059E"/>
    <w:rsid w:val="00733701"/>
    <w:rsid w:val="00793821"/>
    <w:rsid w:val="007A6E81"/>
    <w:rsid w:val="007C06D7"/>
    <w:rsid w:val="007E112A"/>
    <w:rsid w:val="008112C7"/>
    <w:rsid w:val="008350DD"/>
    <w:rsid w:val="00850034"/>
    <w:rsid w:val="00851932"/>
    <w:rsid w:val="00862B65"/>
    <w:rsid w:val="00864853"/>
    <w:rsid w:val="008C57C3"/>
    <w:rsid w:val="008D738D"/>
    <w:rsid w:val="00924426"/>
    <w:rsid w:val="00930B81"/>
    <w:rsid w:val="009C6121"/>
    <w:rsid w:val="009D68F5"/>
    <w:rsid w:val="009E1FE6"/>
    <w:rsid w:val="00A17473"/>
    <w:rsid w:val="00A8582A"/>
    <w:rsid w:val="00AE06F1"/>
    <w:rsid w:val="00B10275"/>
    <w:rsid w:val="00B15D96"/>
    <w:rsid w:val="00B23EBB"/>
    <w:rsid w:val="00B520DC"/>
    <w:rsid w:val="00B817AB"/>
    <w:rsid w:val="00B83FE8"/>
    <w:rsid w:val="00B97DB1"/>
    <w:rsid w:val="00BA062E"/>
    <w:rsid w:val="00BB06B2"/>
    <w:rsid w:val="00BC32F1"/>
    <w:rsid w:val="00BD5323"/>
    <w:rsid w:val="00BD557A"/>
    <w:rsid w:val="00C0042C"/>
    <w:rsid w:val="00C03558"/>
    <w:rsid w:val="00C1461A"/>
    <w:rsid w:val="00C8491A"/>
    <w:rsid w:val="00CA0922"/>
    <w:rsid w:val="00CC42B0"/>
    <w:rsid w:val="00CE342F"/>
    <w:rsid w:val="00CF1D3D"/>
    <w:rsid w:val="00CF5EDD"/>
    <w:rsid w:val="00CF7D78"/>
    <w:rsid w:val="00D4324E"/>
    <w:rsid w:val="00D55A5C"/>
    <w:rsid w:val="00D77AE6"/>
    <w:rsid w:val="00D920AB"/>
    <w:rsid w:val="00DC50ED"/>
    <w:rsid w:val="00DF66CE"/>
    <w:rsid w:val="00E12E68"/>
    <w:rsid w:val="00E14BF0"/>
    <w:rsid w:val="00E41601"/>
    <w:rsid w:val="00E67DB7"/>
    <w:rsid w:val="00E724A0"/>
    <w:rsid w:val="00EB40FD"/>
    <w:rsid w:val="00EB7B9D"/>
    <w:rsid w:val="00EE22B8"/>
    <w:rsid w:val="00F100AF"/>
    <w:rsid w:val="00F14AD2"/>
    <w:rsid w:val="00F16E9A"/>
    <w:rsid w:val="00F1738C"/>
    <w:rsid w:val="00F35397"/>
    <w:rsid w:val="00FB619E"/>
    <w:rsid w:val="00FD11F7"/>
    <w:rsid w:val="00FE2F25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ED341"/>
  <w15:chartTrackingRefBased/>
  <w15:docId w15:val="{796AC85A-277C-4781-B3FE-BDF61CD9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B65"/>
    <w:pPr>
      <w:spacing w:after="0" w:line="240" w:lineRule="auto"/>
      <w:jc w:val="both"/>
    </w:pPr>
    <w:rPr>
      <w:rFonts w:cs="Ari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BAB"/>
    <w:pPr>
      <w:spacing w:after="240"/>
      <w:jc w:val="left"/>
      <w:outlineLvl w:val="0"/>
    </w:pPr>
    <w:rPr>
      <w:b/>
      <w:caps/>
      <w:color w:val="7F6146" w:themeColor="accent2"/>
      <w:spacing w:val="20"/>
      <w:kern w:val="48"/>
      <w:position w:val="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1E2BAB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2BAB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595959" w:themeColor="text1" w:themeTint="A6"/>
      <w:spacing w:val="40"/>
      <w:kern w:val="200"/>
      <w:position w:val="0"/>
      <w:sz w:val="60"/>
      <w:szCs w:val="6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83FE8"/>
    <w:rPr>
      <w:rFonts w:asciiTheme="majorHAnsi" w:hAnsiTheme="majorHAnsi" w:cs="Open Sans"/>
      <w:b/>
      <w:caps/>
      <w:color w:val="595959" w:themeColor="text1" w:themeTint="A6"/>
      <w:spacing w:val="40"/>
      <w:kern w:val="200"/>
      <w:sz w:val="60"/>
      <w:szCs w:val="60"/>
      <w:lang w:val="en-GB"/>
      <w14:numSpacing w14:val="proportional"/>
    </w:rPr>
  </w:style>
  <w:style w:type="paragraph" w:customStyle="1" w:styleId="Title2">
    <w:name w:val="Title 2"/>
    <w:basedOn w:val="Normal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7F6146" w:themeColor="accent2"/>
      <w:spacing w:val="40"/>
      <w:kern w:val="200"/>
      <w:position w:val="0"/>
      <w:sz w:val="60"/>
      <w:szCs w:val="60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E8"/>
    <w:pPr>
      <w:spacing w:before="240" w:after="160"/>
      <w:ind w:left="3690"/>
      <w:jc w:val="left"/>
    </w:pPr>
    <w:rPr>
      <w:caps/>
      <w:color w:val="3A3A3A" w:themeColor="background2" w:themeShade="40"/>
      <w:spacing w:val="80"/>
      <w:kern w:val="144"/>
      <w:position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3FE8"/>
    <w:rPr>
      <w:rFonts w:cs="Arial"/>
      <w:caps/>
      <w:color w:val="3A3A3A" w:themeColor="background2" w:themeShade="40"/>
      <w:spacing w:val="80"/>
      <w:kern w:val="144"/>
      <w:sz w:val="24"/>
      <w:szCs w:val="24"/>
      <w:lang w:val="en-GB"/>
    </w:rPr>
  </w:style>
  <w:style w:type="paragraph" w:customStyle="1" w:styleId="ContactInfo">
    <w:name w:val="Contact Info"/>
    <w:basedOn w:val="Normal"/>
    <w:qFormat/>
    <w:rsid w:val="00862B65"/>
    <w:pPr>
      <w:spacing w:line="42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E2BAB"/>
    <w:rPr>
      <w:rFonts w:cs="Arial"/>
      <w:b/>
      <w:caps/>
      <w:color w:val="7F6146" w:themeColor="accent2"/>
      <w:spacing w:val="20"/>
      <w:kern w:val="48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E2BAB"/>
    <w:rPr>
      <w:rFonts w:cs="Arial"/>
      <w:b/>
      <w:bCs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2BAB"/>
    <w:rPr>
      <w:rFonts w:cs="Arial"/>
      <w:color w:val="747474" w:themeColor="background2" w:themeShade="80"/>
      <w:position w:val="9"/>
      <w:szCs w:val="23"/>
      <w:lang w:val="en-US"/>
    </w:rPr>
  </w:style>
  <w:style w:type="paragraph" w:styleId="ListBullet">
    <w:name w:val="List Bullet"/>
    <w:basedOn w:val="Normal"/>
    <w:uiPriority w:val="99"/>
    <w:rsid w:val="001E2BAB"/>
    <w:pPr>
      <w:numPr>
        <w:numId w:val="4"/>
      </w:num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E2BAB"/>
    <w:rPr>
      <w:b/>
      <w:i w:val="0"/>
      <w:iCs/>
    </w:rPr>
  </w:style>
  <w:style w:type="paragraph" w:customStyle="1" w:styleId="Normalleftpanel">
    <w:name w:val="Normal left panel"/>
    <w:basedOn w:val="Normal"/>
    <w:qFormat/>
    <w:rsid w:val="002C7C29"/>
    <w:rPr>
      <w:position w:val="0"/>
    </w:rPr>
  </w:style>
  <w:style w:type="paragraph" w:styleId="List">
    <w:name w:val="List"/>
    <w:basedOn w:val="ListParagraph"/>
    <w:uiPriority w:val="99"/>
    <w:rsid w:val="002C7C29"/>
    <w:pPr>
      <w:numPr>
        <w:numId w:val="5"/>
      </w:numPr>
      <w:ind w:left="360"/>
    </w:pPr>
    <w:rPr>
      <w:position w:val="0"/>
    </w:rPr>
  </w:style>
  <w:style w:type="paragraph" w:styleId="Header">
    <w:name w:val="header"/>
    <w:basedOn w:val="Normal"/>
    <w:link w:val="HeaderChar"/>
    <w:uiPriority w:val="99"/>
    <w:semiHidden/>
    <w:rsid w:val="001E4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4739"/>
    <w:rPr>
      <w:rFonts w:cs="Arial"/>
      <w:color w:val="747474" w:themeColor="background2" w:themeShade="80"/>
      <w:position w:val="9"/>
      <w:szCs w:val="23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E4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739"/>
    <w:rPr>
      <w:rFonts w:cs="Arial"/>
      <w:color w:val="747474" w:themeColor="background2" w:themeShade="80"/>
      <w:position w:val="9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ron\AppData\Roaming\Microsoft\Templates\Bold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619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7F6146"/>
      </a:accent2>
      <a:accent3>
        <a:srgbClr val="F2EFEA"/>
      </a:accent3>
      <a:accent4>
        <a:srgbClr val="F0CA9A"/>
      </a:accent4>
      <a:accent5>
        <a:srgbClr val="136BA0"/>
      </a:accent5>
      <a:accent6>
        <a:srgbClr val="B38F42"/>
      </a:accent6>
      <a:hlink>
        <a:srgbClr val="467886"/>
      </a:hlink>
      <a:folHlink>
        <a:srgbClr val="96607D"/>
      </a:folHlink>
    </a:clrScheme>
    <a:fontScheme name="Custom 8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1FEBE-91A1-4154-B6E6-5DDE76467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699671-72DE-4DE8-9995-CB14096EB6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71A2AA-C2C2-45EF-9CEB-115274F5DF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C6809C35-722C-423A-8C94-619EC051D6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operations manager resume.dotx</Template>
  <TotalTime>0</TotalTime>
  <Pages>1</Pages>
  <Words>4</Words>
  <Characters>24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Kelley</dc:creator>
  <cp:keywords/>
  <dc:description/>
  <cp:lastModifiedBy>Aaron Kelley</cp:lastModifiedBy>
  <cp:revision>11</cp:revision>
  <dcterms:created xsi:type="dcterms:W3CDTF">2026-04-05T18:14:00Z</dcterms:created>
  <dcterms:modified xsi:type="dcterms:W3CDTF">2026-04-06T17:16:00Z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f3212a06-03fa-436a-88ad-fb1c16821f3b</vt:lpwstr>
  </property>
</Properties>
</file>